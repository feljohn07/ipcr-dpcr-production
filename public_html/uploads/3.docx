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F2DB47" w14:textId="77777777" w:rsidR="00A63E83" w:rsidRPr="000C7147" w:rsidRDefault="00A63E83" w:rsidP="00A63E83">
      <w:pPr>
        <w:spacing w:after="0" w:line="276" w:lineRule="auto"/>
        <w:rPr>
          <w:rFonts w:ascii="Bookman Old Style" w:hAnsi="Bookman Old Style" w:cs="Times New Roman"/>
          <w:sz w:val="24"/>
          <w:szCs w:val="24"/>
        </w:rPr>
      </w:pPr>
      <w:r w:rsidRPr="000C7147">
        <w:rPr>
          <w:rFonts w:ascii="Bookman Old Style" w:hAnsi="Bookman Old Style" w:cs="Times New Roman"/>
          <w:sz w:val="24"/>
          <w:szCs w:val="24"/>
        </w:rPr>
        <w:t>October 15, 2024</w:t>
      </w:r>
    </w:p>
    <w:p w14:paraId="4A9D56BC" w14:textId="77777777" w:rsidR="00A63E83" w:rsidRPr="000C7147" w:rsidRDefault="00A63E83" w:rsidP="000D2D02">
      <w:pPr>
        <w:pStyle w:val="NoSpacing"/>
        <w:spacing w:line="240" w:lineRule="auto"/>
        <w:rPr>
          <w:rFonts w:ascii="Bookman Old Style" w:hAnsi="Bookman Old Style"/>
          <w:b/>
        </w:rPr>
      </w:pPr>
    </w:p>
    <w:p w14:paraId="08BF0335" w14:textId="017A445D" w:rsidR="000D2D02" w:rsidRPr="000C7147" w:rsidRDefault="000D2D02" w:rsidP="000C7147">
      <w:pPr>
        <w:pStyle w:val="NoSpacing"/>
        <w:spacing w:line="240" w:lineRule="auto"/>
        <w:rPr>
          <w:rFonts w:ascii="Bookman Old Style" w:hAnsi="Bookman Old Style"/>
          <w:b/>
        </w:rPr>
      </w:pPr>
      <w:r w:rsidRPr="000C7147">
        <w:rPr>
          <w:rFonts w:ascii="Bookman Old Style" w:hAnsi="Bookman Old Style"/>
          <w:b/>
        </w:rPr>
        <w:t>JEANIE R. DELOS ARCOS, DIT</w:t>
      </w:r>
    </w:p>
    <w:p w14:paraId="22EAB1D7" w14:textId="77777777" w:rsidR="000D2D02" w:rsidRPr="000C7147" w:rsidRDefault="000D2D02" w:rsidP="000C7147">
      <w:pPr>
        <w:pStyle w:val="NoSpacing"/>
        <w:spacing w:line="240" w:lineRule="auto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Dean, College of Computing and Information Sciences</w:t>
      </w:r>
    </w:p>
    <w:p w14:paraId="67F16821" w14:textId="145EF294" w:rsidR="000D2D02" w:rsidRPr="000C7147" w:rsidRDefault="000D2D02" w:rsidP="000C7147">
      <w:pPr>
        <w:pStyle w:val="NoSpacing"/>
        <w:spacing w:line="240" w:lineRule="auto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 xml:space="preserve">ASSCAT, </w:t>
      </w:r>
      <w:proofErr w:type="spellStart"/>
      <w:r w:rsidRPr="000C7147">
        <w:rPr>
          <w:rFonts w:ascii="Bookman Old Style" w:hAnsi="Bookman Old Style"/>
        </w:rPr>
        <w:t>Bunawan</w:t>
      </w:r>
      <w:proofErr w:type="spellEnd"/>
      <w:r w:rsidRPr="000C7147">
        <w:rPr>
          <w:rFonts w:ascii="Bookman Old Style" w:hAnsi="Bookman Old Style"/>
        </w:rPr>
        <w:t>, Agusan Del Sur</w:t>
      </w:r>
    </w:p>
    <w:p w14:paraId="48106A32" w14:textId="77777777" w:rsidR="000D2D02" w:rsidRPr="000C7147" w:rsidRDefault="000D2D02" w:rsidP="000D2D02">
      <w:pPr>
        <w:pStyle w:val="NoSpacing"/>
        <w:spacing w:line="240" w:lineRule="auto"/>
        <w:rPr>
          <w:rFonts w:ascii="Bookman Old Style" w:hAnsi="Bookman Old Style"/>
        </w:rPr>
      </w:pPr>
    </w:p>
    <w:p w14:paraId="0570C2AA" w14:textId="38C6EB3D" w:rsidR="000D2D02" w:rsidRPr="000C7147" w:rsidRDefault="000D2D02" w:rsidP="000D2D02">
      <w:pPr>
        <w:pStyle w:val="NoSpacing"/>
        <w:spacing w:line="240" w:lineRule="auto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Ma'am,</w:t>
      </w:r>
    </w:p>
    <w:p w14:paraId="77EA9782" w14:textId="77777777" w:rsidR="000D2D02" w:rsidRPr="000C7147" w:rsidRDefault="000D2D02" w:rsidP="000D2D02">
      <w:pPr>
        <w:pStyle w:val="NoSpacing"/>
        <w:spacing w:line="240" w:lineRule="auto"/>
        <w:rPr>
          <w:rFonts w:ascii="Bookman Old Style" w:hAnsi="Bookman Old Style"/>
        </w:rPr>
      </w:pPr>
    </w:p>
    <w:p w14:paraId="62BB391E" w14:textId="7DC35441" w:rsidR="000D2D02" w:rsidRPr="000C7147" w:rsidRDefault="000D2D02" w:rsidP="00F906C2">
      <w:pPr>
        <w:spacing w:line="240" w:lineRule="auto"/>
        <w:jc w:val="both"/>
        <w:rPr>
          <w:rFonts w:ascii="Bookman Old Style" w:hAnsi="Bookman Old Style" w:cs="Times New Roman"/>
        </w:rPr>
      </w:pPr>
      <w:r w:rsidRPr="000C7147">
        <w:rPr>
          <w:rFonts w:ascii="Bookman Old Style" w:hAnsi="Bookman Old Style"/>
        </w:rPr>
        <w:t xml:space="preserve">We undergraduate students will conduct a research study entitled, </w:t>
      </w:r>
      <w:r w:rsidRPr="000C7147">
        <w:rPr>
          <w:rFonts w:ascii="Bookman Old Style" w:hAnsi="Bookman Old Style" w:cs="Times New Roman"/>
          <w:b/>
          <w:bCs/>
        </w:rPr>
        <w:t>"Strategic Integration: Developing a Unified Management System for IPCR and DPCR Processes”</w:t>
      </w:r>
      <w:r w:rsidRPr="000C7147">
        <w:rPr>
          <w:rFonts w:ascii="Bookman Old Style" w:hAnsi="Bookman Old Style" w:cs="Times New Roman"/>
        </w:rPr>
        <w:t>.</w:t>
      </w:r>
    </w:p>
    <w:p w14:paraId="438B1EE5" w14:textId="77777777" w:rsidR="000D2D02" w:rsidRPr="000C7147" w:rsidRDefault="000D2D02" w:rsidP="00F906C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In this regard, we would like to ask permission to allow us to conduct our research at the College of Computing and Information Sciences.</w:t>
      </w:r>
    </w:p>
    <w:p w14:paraId="4B2D1FB7" w14:textId="77777777" w:rsidR="000D2D02" w:rsidRPr="000C7147" w:rsidRDefault="000D2D02" w:rsidP="00F906C2">
      <w:pPr>
        <w:pStyle w:val="NoSpacing"/>
        <w:spacing w:line="240" w:lineRule="auto"/>
        <w:jc w:val="both"/>
        <w:rPr>
          <w:rFonts w:ascii="Bookman Old Style" w:hAnsi="Bookman Old Style"/>
        </w:rPr>
      </w:pPr>
    </w:p>
    <w:p w14:paraId="1D26983C" w14:textId="77777777" w:rsidR="000D2D02" w:rsidRPr="000C7147" w:rsidRDefault="000D2D02" w:rsidP="00F906C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We are hoping for your approval. Thank you very much and God bless!</w:t>
      </w:r>
    </w:p>
    <w:p w14:paraId="7362387F" w14:textId="77777777" w:rsidR="000D2D02" w:rsidRPr="000C7147" w:rsidRDefault="000D2D02" w:rsidP="000D2D02">
      <w:pPr>
        <w:pStyle w:val="NoSpacing"/>
        <w:spacing w:line="240" w:lineRule="auto"/>
        <w:rPr>
          <w:rFonts w:ascii="Bookman Old Style" w:hAnsi="Bookman Old Style"/>
        </w:rPr>
      </w:pPr>
    </w:p>
    <w:p w14:paraId="1A1E528E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Respectfully yours,</w:t>
      </w:r>
    </w:p>
    <w:p w14:paraId="1851D327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</w:p>
    <w:p w14:paraId="161E302D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  <w:b/>
          <w:u w:val="single"/>
        </w:rPr>
      </w:pPr>
      <w:r w:rsidRPr="000C7147">
        <w:rPr>
          <w:rFonts w:ascii="Bookman Old Style" w:hAnsi="Bookman Old Style"/>
          <w:b/>
          <w:u w:val="single"/>
        </w:rPr>
        <w:t>RONALYN L. GOYO</w:t>
      </w:r>
      <w:r w:rsidRPr="000C7147">
        <w:rPr>
          <w:rFonts w:ascii="Bookman Old Style" w:hAnsi="Bookman Old Style"/>
          <w:b/>
        </w:rPr>
        <w:t xml:space="preserve">                         </w:t>
      </w:r>
      <w:r w:rsidRPr="000C7147">
        <w:rPr>
          <w:rFonts w:ascii="Bookman Old Style" w:hAnsi="Bookman Old Style"/>
          <w:b/>
          <w:u w:val="single"/>
        </w:rPr>
        <w:t>QUICERBEN O. CEZAR</w:t>
      </w:r>
    </w:p>
    <w:p w14:paraId="1F2AD9E2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 xml:space="preserve">       Researcher                                                 </w:t>
      </w:r>
      <w:proofErr w:type="spellStart"/>
      <w:r w:rsidRPr="000C7147">
        <w:rPr>
          <w:rFonts w:ascii="Bookman Old Style" w:hAnsi="Bookman Old Style"/>
        </w:rPr>
        <w:t>Researcher</w:t>
      </w:r>
      <w:proofErr w:type="spellEnd"/>
    </w:p>
    <w:p w14:paraId="49F57B08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 xml:space="preserve">  </w:t>
      </w:r>
    </w:p>
    <w:p w14:paraId="697DCA21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</w:p>
    <w:p w14:paraId="4BF84543" w14:textId="0C09C306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Noted:</w:t>
      </w:r>
    </w:p>
    <w:p w14:paraId="0E85F57C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  <w:b/>
          <w:u w:val="single"/>
        </w:rPr>
      </w:pPr>
      <w:r w:rsidRPr="000C7147">
        <w:rPr>
          <w:rFonts w:ascii="Bookman Old Style" w:hAnsi="Bookman Old Style"/>
          <w:b/>
          <w:u w:val="single"/>
        </w:rPr>
        <w:t>JEANIE R. DELOS ARCOS, DIT</w:t>
      </w:r>
    </w:p>
    <w:p w14:paraId="44274254" w14:textId="5C236C2C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 xml:space="preserve">              </w:t>
      </w:r>
      <w:r w:rsidRPr="000C7147">
        <w:rPr>
          <w:rFonts w:ascii="Bookman Old Style" w:hAnsi="Bookman Old Style"/>
        </w:rPr>
        <w:t xml:space="preserve">   </w:t>
      </w:r>
      <w:r w:rsidRPr="000C7147">
        <w:rPr>
          <w:rFonts w:ascii="Bookman Old Style" w:hAnsi="Bookman Old Style"/>
        </w:rPr>
        <w:t>Adviser</w:t>
      </w:r>
    </w:p>
    <w:p w14:paraId="78877F94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</w:p>
    <w:p w14:paraId="2874570B" w14:textId="49842F88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Recommending Approval:</w:t>
      </w:r>
    </w:p>
    <w:p w14:paraId="123C1302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  <w:b/>
          <w:u w:val="single"/>
        </w:rPr>
      </w:pPr>
      <w:r w:rsidRPr="000C7147">
        <w:rPr>
          <w:rFonts w:ascii="Bookman Old Style" w:hAnsi="Bookman Old Style"/>
          <w:b/>
          <w:u w:val="single"/>
        </w:rPr>
        <w:t>MICHELLE C. ELAPE, MIT</w:t>
      </w:r>
    </w:p>
    <w:p w14:paraId="25B1F2EE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Research Coordinator, CCIS</w:t>
      </w:r>
    </w:p>
    <w:p w14:paraId="340C3497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</w:p>
    <w:p w14:paraId="4D91E20F" w14:textId="6F20603A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Approved by:</w:t>
      </w:r>
    </w:p>
    <w:p w14:paraId="709A2C64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  <w:b/>
          <w:u w:val="single"/>
        </w:rPr>
      </w:pPr>
      <w:r w:rsidRPr="000C7147">
        <w:rPr>
          <w:rFonts w:ascii="Bookman Old Style" w:hAnsi="Bookman Old Style"/>
          <w:b/>
          <w:u w:val="single"/>
        </w:rPr>
        <w:t>JEANIE R. DELOS ARCOS, DIT</w:t>
      </w:r>
    </w:p>
    <w:p w14:paraId="65A5FB73" w14:textId="77777777" w:rsidR="000D2D02" w:rsidRPr="000C7147" w:rsidRDefault="000D2D02" w:rsidP="000D2D02">
      <w:pPr>
        <w:pStyle w:val="NoSpacing"/>
        <w:spacing w:line="240" w:lineRule="auto"/>
        <w:jc w:val="both"/>
        <w:rPr>
          <w:rFonts w:ascii="Bookman Old Style" w:hAnsi="Bookman Old Style"/>
        </w:rPr>
      </w:pPr>
      <w:r w:rsidRPr="000C7147">
        <w:rPr>
          <w:rFonts w:ascii="Bookman Old Style" w:hAnsi="Bookman Old Style"/>
        </w:rPr>
        <w:t>Dean, College of Computing and Information Sciences</w:t>
      </w:r>
    </w:p>
    <w:p w14:paraId="29E7EE87" w14:textId="77777777" w:rsidR="00022AAB" w:rsidRPr="000C7147" w:rsidRDefault="00022AAB" w:rsidP="000D2D02">
      <w:pPr>
        <w:spacing w:after="0" w:line="240" w:lineRule="auto"/>
        <w:rPr>
          <w:rFonts w:ascii="Bookman Old Style" w:hAnsi="Bookman Old Style" w:cs="Times New Roman"/>
        </w:rPr>
      </w:pPr>
    </w:p>
    <w:sectPr w:rsidR="00022AAB" w:rsidRPr="000C7147" w:rsidSect="009D645A">
      <w:headerReference w:type="default" r:id="rId8"/>
      <w:footerReference w:type="default" r:id="rId9"/>
      <w:pgSz w:w="12240" w:h="18720" w:code="14"/>
      <w:pgMar w:top="1526" w:right="1440" w:bottom="1890" w:left="1440" w:header="288" w:footer="928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399E95" w14:textId="77777777" w:rsidR="00A21EC3" w:rsidRDefault="00A21EC3">
      <w:pPr>
        <w:spacing w:after="0" w:line="240" w:lineRule="auto"/>
      </w:pPr>
      <w:r>
        <w:separator/>
      </w:r>
    </w:p>
  </w:endnote>
  <w:endnote w:type="continuationSeparator" w:id="0">
    <w:p w14:paraId="17BBC31A" w14:textId="77777777" w:rsidR="00A21EC3" w:rsidRDefault="00A21E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Goudy Old Style">
    <w:panose1 w:val="02020502050305020303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C496E3" w14:textId="77777777" w:rsidR="001E3685" w:rsidRPr="00276F51" w:rsidRDefault="001E3685" w:rsidP="001E3685">
    <w:pPr>
      <w:pStyle w:val="Header"/>
      <w:tabs>
        <w:tab w:val="clear" w:pos="9360"/>
        <w:tab w:val="right" w:pos="9990"/>
      </w:tabs>
      <w:ind w:left="-450" w:right="-423"/>
      <w:rPr>
        <w:rFonts w:ascii="Goudy Old Style" w:hAnsi="Goudy Old Style"/>
        <w:sz w:val="20"/>
        <w:szCs w:val="20"/>
        <w:u w:val="thick"/>
      </w:rPr>
    </w:pPr>
    <w:bookmarkStart w:id="2" w:name="_Hlk150437785"/>
    <w:bookmarkStart w:id="3" w:name="_Hlk150437786"/>
    <w:r>
      <w:rPr>
        <w:rFonts w:ascii="Goudy Old Style" w:hAnsi="Goudy Old Style"/>
        <w:sz w:val="20"/>
        <w:szCs w:val="20"/>
        <w:u w:val="thick"/>
      </w:rPr>
      <w:tab/>
    </w:r>
    <w:r>
      <w:rPr>
        <w:rFonts w:ascii="Goudy Old Style" w:hAnsi="Goudy Old Style"/>
        <w:sz w:val="20"/>
        <w:szCs w:val="20"/>
        <w:u w:val="thick"/>
      </w:rPr>
      <w:tab/>
    </w:r>
  </w:p>
  <w:p w14:paraId="52DD4F1E" w14:textId="77777777" w:rsidR="001E3685" w:rsidRDefault="00D76FCC" w:rsidP="001E3685">
    <w:pPr>
      <w:pStyle w:val="Footer"/>
      <w:tabs>
        <w:tab w:val="clear" w:pos="9360"/>
        <w:tab w:val="right" w:pos="9720"/>
      </w:tabs>
      <w:ind w:left="-900" w:right="-963"/>
      <w:rPr>
        <w:rFonts w:ascii="Goudy Old Style" w:hAnsi="Goudy Old Style"/>
        <w:i/>
        <w:iCs/>
        <w:sz w:val="16"/>
        <w:szCs w:val="16"/>
      </w:rPr>
    </w:pP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67456" behindDoc="1" locked="0" layoutInCell="1" allowOverlap="1" wp14:anchorId="51A43071" wp14:editId="22E3433B">
              <wp:simplePos x="0" y="0"/>
              <wp:positionH relativeFrom="page">
                <wp:posOffset>1968500</wp:posOffset>
              </wp:positionH>
              <wp:positionV relativeFrom="paragraph">
                <wp:posOffset>29845</wp:posOffset>
              </wp:positionV>
              <wp:extent cx="4104640" cy="939800"/>
              <wp:effectExtent l="0" t="0" r="0" b="0"/>
              <wp:wrapNone/>
              <wp:docPr id="213468166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104640" cy="939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5252023" w14:textId="77777777" w:rsidR="00D76FCC" w:rsidRPr="00D76FCC" w:rsidRDefault="00D76FCC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0"/>
                              <w:szCs w:val="10"/>
                            </w:rPr>
                          </w:pPr>
                        </w:p>
                        <w:p w14:paraId="6C4E9C27" w14:textId="77777777" w:rsidR="00D76FCC" w:rsidRPr="00BC6C27" w:rsidRDefault="00D76FCC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Administra</w:t>
                          </w:r>
                          <w:r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tion</w:t>
                          </w: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 Building, P-1, San Teodoro, </w:t>
                          </w:r>
                          <w:proofErr w:type="spellStart"/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Bunawan</w:t>
                          </w:r>
                          <w:proofErr w:type="spellEnd"/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, Agusan del Sur</w:t>
                          </w:r>
                        </w:p>
                        <w:p w14:paraId="1EC98246" w14:textId="77777777" w:rsidR="00D76FCC" w:rsidRPr="00BC6C27" w:rsidRDefault="00D76FCC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mobile no: </w:t>
                          </w:r>
                          <w:r w:rsidRPr="00BC6C27">
                            <w:rPr>
                              <w:rFonts w:ascii="Goudy Old Style" w:hAnsi="Goudy Old Style"/>
                              <w:sz w:val="16"/>
                              <w:szCs w:val="16"/>
                            </w:rPr>
                            <w:t xml:space="preserve">+639483679266 </w:t>
                          </w:r>
                          <w:r w:rsidRPr="004A6E49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|</w:t>
                          </w:r>
                          <w:r w:rsidRPr="004A6E49">
                            <w:rPr>
                              <w:rFonts w:ascii="Goudy Old Style" w:hAnsi="Goudy Old Style"/>
                              <w:b/>
                              <w:bCs/>
                              <w:sz w:val="16"/>
                              <w:szCs w:val="16"/>
                            </w:rPr>
                            <w:t xml:space="preserve"> </w:t>
                          </w: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e-mail address: </w:t>
                          </w:r>
                          <w:hyperlink r:id="rId1" w:history="1">
                            <w:r w:rsidRPr="00D76FCC">
                              <w:rPr>
                                <w:rStyle w:val="Hyperlink"/>
                                <w:rFonts w:ascii="Goudy Old Style" w:hAnsi="Goudy Old Style"/>
                                <w:color w:val="000000" w:themeColor="text1"/>
                                <w:sz w:val="16"/>
                                <w:szCs w:val="16"/>
                                <w:u w:val="none"/>
                              </w:rPr>
                              <w:t>op@asscat.edu.ph</w:t>
                            </w:r>
                          </w:hyperlink>
                        </w:p>
                        <w:p w14:paraId="339785E1" w14:textId="77777777" w:rsidR="00D76FCC" w:rsidRPr="00BC6C27" w:rsidRDefault="00D76FCC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website: </w:t>
                          </w:r>
                          <w:r w:rsidRPr="00D76FCC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https://</w:t>
                          </w: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asscat.edu.ph</w:t>
                          </w:r>
                          <w:r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4A6E49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|</w:t>
                          </w:r>
                          <w:r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 F</w:t>
                          </w: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 xml:space="preserve">acebook page: </w:t>
                          </w:r>
                          <w:r w:rsidRPr="00D76FCC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https://www.</w:t>
                          </w:r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facebook.com/</w:t>
                          </w:r>
                          <w:r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  <w:t>ASSCATARISE</w:t>
                          </w:r>
                        </w:p>
                        <w:p w14:paraId="56F7E965" w14:textId="77777777" w:rsidR="00D76FCC" w:rsidRPr="00824EB0" w:rsidRDefault="00D76FCC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4"/>
                              <w:szCs w:val="14"/>
                            </w:rPr>
                          </w:pPr>
                        </w:p>
                        <w:p w14:paraId="7FC1ADAA" w14:textId="77777777" w:rsidR="001E3685" w:rsidRPr="00824EB0" w:rsidRDefault="001E3685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</w:pPr>
                          <w:r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 xml:space="preserve">Accountability </w:t>
                          </w:r>
                          <w:r w:rsidR="00824EB0"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|</w:t>
                          </w:r>
                          <w:r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 xml:space="preserve"> Responsiveness </w:t>
                          </w:r>
                          <w:r w:rsidR="00824EB0"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|</w:t>
                          </w:r>
                          <w:r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 xml:space="preserve"> Innovativeness </w:t>
                          </w:r>
                          <w:r w:rsidR="00824EB0"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|</w:t>
                          </w:r>
                          <w:r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 xml:space="preserve"> Selflessness </w:t>
                          </w:r>
                          <w:r w:rsidR="00824EB0"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20"/>
                              <w:szCs w:val="20"/>
                            </w:rPr>
                            <w:t>|</w:t>
                          </w:r>
                          <w:r w:rsidRPr="00824EB0">
                            <w:rPr>
                              <w:rFonts w:ascii="Goudy Old Style" w:hAnsi="Goudy Old Style"/>
                              <w:b/>
                              <w:bCs/>
                              <w:color w:val="000000" w:themeColor="text1"/>
                              <w:sz w:val="16"/>
                              <w:szCs w:val="16"/>
                            </w:rPr>
                            <w:t xml:space="preserve"> Excellence</w:t>
                          </w:r>
                        </w:p>
                        <w:p w14:paraId="44305B21" w14:textId="77777777" w:rsidR="001E3685" w:rsidRPr="004A6E49" w:rsidRDefault="001E3685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0"/>
                              <w:szCs w:val="10"/>
                            </w:rPr>
                          </w:pPr>
                        </w:p>
                        <w:p w14:paraId="0E24CAF2" w14:textId="77777777" w:rsidR="001E3685" w:rsidRPr="00BC6C27" w:rsidRDefault="001E3685" w:rsidP="00D76FCC">
                          <w:pPr>
                            <w:spacing w:after="0" w:line="240" w:lineRule="auto"/>
                            <w:jc w:val="center"/>
                            <w:rPr>
                              <w:rFonts w:ascii="Goudy Old Style" w:hAnsi="Goudy Old Style"/>
                              <w:color w:val="000000" w:themeColor="text1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43071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8" type="#_x0000_t202" style="position:absolute;left:0;text-align:left;margin-left:155pt;margin-top:2.35pt;width:323.2pt;height:74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" filled="f" stroked="f">
              <v:textbox>
                <w:txbxContent>
                  <w:p w14:paraId="35252023" w14:textId="77777777" w:rsidR="00D76FCC" w:rsidRPr="00D76FCC" w:rsidRDefault="00D76FCC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0"/>
                        <w:szCs w:val="10"/>
                      </w:rPr>
                    </w:pPr>
                  </w:p>
                  <w:p w14:paraId="6C4E9C27" w14:textId="77777777" w:rsidR="00D76FCC" w:rsidRPr="00BC6C27" w:rsidRDefault="00D76FCC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</w:pP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Administra</w:t>
                    </w:r>
                    <w:r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tion</w:t>
                    </w: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 Building, P-1, San Teodoro, </w:t>
                    </w:r>
                    <w:proofErr w:type="spellStart"/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Bunawan</w:t>
                    </w:r>
                    <w:proofErr w:type="spellEnd"/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, Agusan del Sur</w:t>
                    </w:r>
                  </w:p>
                  <w:p w14:paraId="1EC98246" w14:textId="77777777" w:rsidR="00D76FCC" w:rsidRPr="00BC6C27" w:rsidRDefault="00D76FCC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</w:pP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mobile no: </w:t>
                    </w:r>
                    <w:r w:rsidRPr="00BC6C27">
                      <w:rPr>
                        <w:rFonts w:ascii="Goudy Old Style" w:hAnsi="Goudy Old Style"/>
                        <w:sz w:val="16"/>
                        <w:szCs w:val="16"/>
                      </w:rPr>
                      <w:t xml:space="preserve">+639483679266 </w:t>
                    </w:r>
                    <w:r w:rsidRPr="004A6E49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|</w:t>
                    </w:r>
                    <w:r w:rsidRPr="004A6E49">
                      <w:rPr>
                        <w:rFonts w:ascii="Goudy Old Style" w:hAnsi="Goudy Old Style"/>
                        <w:b/>
                        <w:bCs/>
                        <w:sz w:val="16"/>
                        <w:szCs w:val="16"/>
                      </w:rPr>
                      <w:t xml:space="preserve"> </w:t>
                    </w: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e-mail address: </w:t>
                    </w:r>
                    <w:hyperlink r:id="rId2" w:history="1">
                      <w:r w:rsidRPr="00D76FCC">
                        <w:rPr>
                          <w:rStyle w:val="Hyperlink"/>
                          <w:rFonts w:ascii="Goudy Old Style" w:hAnsi="Goudy Old Style"/>
                          <w:color w:val="000000" w:themeColor="text1"/>
                          <w:sz w:val="16"/>
                          <w:szCs w:val="16"/>
                          <w:u w:val="none"/>
                        </w:rPr>
                        <w:t>op@asscat.edu.ph</w:t>
                      </w:r>
                    </w:hyperlink>
                  </w:p>
                  <w:p w14:paraId="339785E1" w14:textId="77777777" w:rsidR="00D76FCC" w:rsidRPr="00BC6C27" w:rsidRDefault="00D76FCC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</w:pP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website: </w:t>
                    </w:r>
                    <w:r w:rsidRPr="00D76FCC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https://</w:t>
                    </w: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asscat.edu.ph</w:t>
                    </w:r>
                    <w:r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 </w:t>
                    </w:r>
                    <w:r w:rsidRPr="004A6E49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|</w:t>
                    </w:r>
                    <w:r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 F</w:t>
                    </w: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 xml:space="preserve">acebook page: </w:t>
                    </w:r>
                    <w:r w:rsidRPr="00D76FCC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https://www.</w:t>
                    </w:r>
                    <w:r w:rsidRPr="00BC6C27"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facebook.com/</w:t>
                    </w:r>
                    <w:r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  <w:t>ASSCATARISE</w:t>
                    </w:r>
                  </w:p>
                  <w:p w14:paraId="56F7E965" w14:textId="77777777" w:rsidR="00D76FCC" w:rsidRPr="00824EB0" w:rsidRDefault="00D76FCC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4"/>
                        <w:szCs w:val="14"/>
                      </w:rPr>
                    </w:pPr>
                  </w:p>
                  <w:p w14:paraId="7FC1ADAA" w14:textId="77777777" w:rsidR="001E3685" w:rsidRPr="00824EB0" w:rsidRDefault="001E3685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16"/>
                        <w:szCs w:val="16"/>
                      </w:rPr>
                    </w:pPr>
                    <w:r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16"/>
                        <w:szCs w:val="16"/>
                      </w:rPr>
                      <w:t xml:space="preserve">Accountability </w:t>
                    </w:r>
                    <w:r w:rsidR="00824EB0"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|</w:t>
                    </w:r>
                    <w:r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16"/>
                        <w:szCs w:val="16"/>
                      </w:rPr>
                      <w:t xml:space="preserve"> Responsiveness </w:t>
                    </w:r>
                    <w:r w:rsidR="00824EB0"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|</w:t>
                    </w:r>
                    <w:r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16"/>
                        <w:szCs w:val="16"/>
                      </w:rPr>
                      <w:t xml:space="preserve"> Innovativeness </w:t>
                    </w:r>
                    <w:r w:rsidR="00824EB0"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|</w:t>
                    </w:r>
                    <w:r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16"/>
                        <w:szCs w:val="16"/>
                      </w:rPr>
                      <w:t xml:space="preserve"> Selflessness </w:t>
                    </w:r>
                    <w:r w:rsidR="00824EB0"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20"/>
                        <w:szCs w:val="20"/>
                      </w:rPr>
                      <w:t>|</w:t>
                    </w:r>
                    <w:r w:rsidRPr="00824EB0">
                      <w:rPr>
                        <w:rFonts w:ascii="Goudy Old Style" w:hAnsi="Goudy Old Style"/>
                        <w:b/>
                        <w:bCs/>
                        <w:color w:val="000000" w:themeColor="text1"/>
                        <w:sz w:val="16"/>
                        <w:szCs w:val="16"/>
                      </w:rPr>
                      <w:t xml:space="preserve"> Excellence</w:t>
                    </w:r>
                  </w:p>
                  <w:p w14:paraId="44305B21" w14:textId="77777777" w:rsidR="001E3685" w:rsidRPr="004A6E49" w:rsidRDefault="001E3685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0"/>
                        <w:szCs w:val="10"/>
                      </w:rPr>
                    </w:pPr>
                  </w:p>
                  <w:p w14:paraId="0E24CAF2" w14:textId="77777777" w:rsidR="001E3685" w:rsidRPr="00BC6C27" w:rsidRDefault="001E3685" w:rsidP="00D76FCC">
                    <w:pPr>
                      <w:spacing w:after="0" w:line="240" w:lineRule="auto"/>
                      <w:jc w:val="center"/>
                      <w:rPr>
                        <w:rFonts w:ascii="Goudy Old Style" w:hAnsi="Goudy Old Style"/>
                        <w:color w:val="000000" w:themeColor="text1"/>
                        <w:sz w:val="16"/>
                        <w:szCs w:val="16"/>
                      </w:rPr>
                    </w:pPr>
                  </w:p>
                </w:txbxContent>
              </v:textbox>
              <w10:wrap anchorx="page"/>
            </v:shape>
          </w:pict>
        </mc:Fallback>
      </mc:AlternateContent>
    </w:r>
    <w:r w:rsidR="004A6E49">
      <w:rPr>
        <w:rFonts w:ascii="Goudy Old Style" w:hAnsi="Goudy Old Style" w:cs="Times New Roman"/>
        <w:bCs/>
        <w:noProof/>
        <w:sz w:val="24"/>
        <w:szCs w:val="24"/>
        <w:lang w:val="en-US"/>
      </w:rPr>
      <w:drawing>
        <wp:anchor distT="0" distB="0" distL="114300" distR="114300" simplePos="0" relativeHeight="251666432" behindDoc="1" locked="0" layoutInCell="1" allowOverlap="1" wp14:anchorId="039702A8" wp14:editId="534DA0CD">
          <wp:simplePos x="0" y="0"/>
          <wp:positionH relativeFrom="column">
            <wp:posOffset>-504220</wp:posOffset>
          </wp:positionH>
          <wp:positionV relativeFrom="paragraph">
            <wp:posOffset>141280</wp:posOffset>
          </wp:positionV>
          <wp:extent cx="719455" cy="802005"/>
          <wp:effectExtent l="0" t="0" r="0" b="0"/>
          <wp:wrapNone/>
          <wp:docPr id="7049957" name="Picture 70499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24024847" name="Picture 1424024847"/>
                  <pic:cNvPicPr/>
                </pic:nvPicPr>
                <pic:blipFill rotWithShape="1"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31305" t="31603" r="43021" b="39800"/>
                  <a:stretch/>
                </pic:blipFill>
                <pic:spPr bwMode="auto">
                  <a:xfrm>
                    <a:off x="0" y="0"/>
                    <a:ext cx="719455" cy="80200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A6E49">
      <w:rPr>
        <w:noProof/>
        <w:lang w:val="en-US"/>
      </w:rPr>
      <w:drawing>
        <wp:anchor distT="0" distB="0" distL="114300" distR="114300" simplePos="0" relativeHeight="251668480" behindDoc="1" locked="0" layoutInCell="1" allowOverlap="1" wp14:anchorId="641EB408" wp14:editId="08ED95C3">
          <wp:simplePos x="0" y="0"/>
          <wp:positionH relativeFrom="column">
            <wp:posOffset>350948</wp:posOffset>
          </wp:positionH>
          <wp:positionV relativeFrom="paragraph">
            <wp:posOffset>102870</wp:posOffset>
          </wp:positionV>
          <wp:extent cx="841353" cy="788507"/>
          <wp:effectExtent l="0" t="0" r="0" b="0"/>
          <wp:wrapNone/>
          <wp:docPr id="1706147949" name="Picture 170614794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1353" cy="78850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E3685">
      <w:tab/>
    </w:r>
  </w:p>
  <w:p w14:paraId="0F311046" w14:textId="77777777" w:rsidR="001E3685" w:rsidRPr="00111D20" w:rsidRDefault="001E3685" w:rsidP="001E3685">
    <w:pPr>
      <w:pStyle w:val="Footer"/>
      <w:tabs>
        <w:tab w:val="clear" w:pos="4680"/>
        <w:tab w:val="clear" w:pos="9360"/>
        <w:tab w:val="left" w:pos="3210"/>
      </w:tabs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1D97212D" wp14:editId="49E06BD3">
              <wp:simplePos x="0" y="0"/>
              <wp:positionH relativeFrom="column">
                <wp:posOffset>5248275</wp:posOffset>
              </wp:positionH>
              <wp:positionV relativeFrom="paragraph">
                <wp:posOffset>54460</wp:posOffset>
              </wp:positionV>
              <wp:extent cx="993140" cy="675564"/>
              <wp:effectExtent l="0" t="0" r="16510" b="10795"/>
              <wp:wrapNone/>
              <wp:docPr id="1876061079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993140" cy="675564"/>
                        <a:chOff x="0" y="0"/>
                        <a:chExt cx="993140" cy="719455"/>
                      </a:xfrm>
                    </wpg:grpSpPr>
                    <wps:wsp>
                      <wps:cNvPr id="9" name="Rectangle 9"/>
                      <wps:cNvSpPr/>
                      <wps:spPr>
                        <a:xfrm>
                          <a:off x="0" y="0"/>
                          <a:ext cx="993140" cy="719455"/>
                        </a:xfrm>
                        <a:prstGeom prst="rect">
                          <a:avLst/>
                        </a:prstGeom>
                        <a:ln w="3175"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Picture 8" descr="C:\Users\User\AppData\Local\Microsoft\Windows\INetCache\Content.Word\SOCO PAB.PNG"/>
                        <pic:cNvPicPr>
                          <a:picLocks/>
                        </pic:cNvPicPr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8768" y="54864"/>
                          <a:ext cx="914400" cy="621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A17A7A" id="Group 6" o:spid="_x0000_s1026" style="position:absolute;margin-left:413.25pt;margin-top:4.3pt;width:78.2pt;height:53.2pt;z-index:251669504" coordsize="9931,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">
              <v:rect id="Rectangle 9" o:spid="_x0000_s1027" style="position:absolute;width:9931;height:719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qoMQA&#10;AADaAAAADwAAAGRycy9kb3ducmV2LnhtbESP3WoCMRSE7wu+QzhCb4pmK1jarVGs4E+9al0f4LA5&#10;3SxuTtYkXde3N4WCl8PMfMPMFr1tREc+1I4VPI8zEMSl0zVXCo7FevQKIkRkjY1jUnClAIv54GGG&#10;uXYX/qbuECuRIBxyVGBibHMpQ2nIYhi7ljh5P85bjEn6SmqPlwS3jZxk2Yu0WHNaMNjSylB5Ovxa&#10;BftNd26zQpuv7bnwk30xffoIn0o9DvvlO4hIfbyH/9s7reAN/q6kGy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DaqDEAAAA2gAAAA8AAAAAAAAAAAAAAAAAmAIAAGRycy9k&#10;b3ducmV2LnhtbFBLBQYAAAAABAAEAPUAAACJAwAAAAA=&#10;" fillcolor="white [3201]" strokecolor="#00b0f0" strokeweight=".25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8" o:spid="_x0000_s1028" type="#_x0000_t75" style="position:absolute;left:487;top:548;width:9144;height:621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Dr3eLAAAAA2gAAAA8AAABkcnMvZG93bnJldi54bWxET8lqwzAQvRf6D2IKuTVyGwiuGyWEQkns&#10;W53QXAdrvDTWyEiK7f59dQj0+Hj7ZjebXozkfGdZwcsyAUFcWd1xo+B8+nxOQfiArLG3TAp+ycNu&#10;+/iwwUzbib9oLEMjYgj7DBW0IQyZlL5qyaBf2oE4crV1BkOErpHa4RTDTS9fk2QtDXYcG1oc6KOl&#10;6lrejAK2U10lLq/T/Oc7Ly7F6u1yOyi1eJr37yACzeFffHcftYK4NV6JN0Bu/w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4Ovd4sAAAADaAAAADwAAAAAAAAAAAAAAAACfAgAA&#10;ZHJzL2Rvd25yZXYueG1sUEsFBgAAAAAEAAQA9wAAAIwDAAAAAA==&#10;">
                <v:imagedata r:id="rId6" o:title="SOCO PAB"/>
                <v:path arrowok="t"/>
                <o:lock v:ext="edit" aspectratio="f"/>
              </v:shape>
            </v:group>
          </w:pict>
        </mc:Fallback>
      </mc:AlternateContent>
    </w:r>
    <w:r>
      <w:tab/>
    </w:r>
  </w:p>
  <w:bookmarkEnd w:id="2"/>
  <w:bookmarkEnd w:id="3"/>
  <w:p w14:paraId="684A0B78" w14:textId="77777777" w:rsidR="001E3685" w:rsidRPr="001E3685" w:rsidRDefault="004A6E49" w:rsidP="004A6E49">
    <w:pPr>
      <w:pStyle w:val="Footer"/>
      <w:tabs>
        <w:tab w:val="clear" w:pos="4680"/>
        <w:tab w:val="clear" w:pos="9360"/>
        <w:tab w:val="left" w:pos="3210"/>
      </w:tabs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FE073" w14:textId="77777777" w:rsidR="00A21EC3" w:rsidRDefault="00A21EC3">
      <w:pPr>
        <w:spacing w:after="0" w:line="240" w:lineRule="auto"/>
      </w:pPr>
      <w:r>
        <w:separator/>
      </w:r>
    </w:p>
  </w:footnote>
  <w:footnote w:type="continuationSeparator" w:id="0">
    <w:p w14:paraId="5A88BBAC" w14:textId="77777777" w:rsidR="00A21EC3" w:rsidRDefault="00A21E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2CBFF6" w14:textId="77777777" w:rsidR="001E3685" w:rsidRDefault="001E3685" w:rsidP="001E3685">
    <w:pPr>
      <w:pStyle w:val="Header"/>
      <w:rPr>
        <w:rFonts w:ascii="Goudy Old Style" w:hAnsi="Goudy Old Style"/>
        <w:b/>
        <w:bCs/>
      </w:rPr>
    </w:pPr>
    <w:bookmarkStart w:id="0" w:name="_Hlk150437767"/>
    <w:bookmarkStart w:id="1" w:name="_Hlk150437768"/>
    <w:r>
      <w:rPr>
        <w:rFonts w:ascii="Goudy Old Style" w:hAnsi="Goudy Old Style"/>
        <w:b/>
        <w:bCs/>
        <w:noProof/>
        <w:sz w:val="24"/>
        <w:szCs w:val="24"/>
        <w:lang w:val="en-US"/>
      </w:rPr>
      <w:drawing>
        <wp:anchor distT="0" distB="0" distL="114300" distR="114300" simplePos="0" relativeHeight="251663360" behindDoc="1" locked="0" layoutInCell="1" allowOverlap="1" wp14:anchorId="2094ACE0" wp14:editId="02B8C2E1">
          <wp:simplePos x="0" y="0"/>
          <wp:positionH relativeFrom="margin">
            <wp:align>center</wp:align>
          </wp:positionH>
          <wp:positionV relativeFrom="paragraph">
            <wp:posOffset>-13239</wp:posOffset>
          </wp:positionV>
          <wp:extent cx="825335" cy="825335"/>
          <wp:effectExtent l="0" t="0" r="0" b="0"/>
          <wp:wrapNone/>
          <wp:docPr id="73514413" name="Picture 735144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5335" cy="82533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2CD0201" w14:textId="77777777" w:rsidR="001E3685" w:rsidRDefault="001E3685" w:rsidP="001E3685">
    <w:pPr>
      <w:pStyle w:val="Header"/>
      <w:tabs>
        <w:tab w:val="clear" w:pos="9360"/>
        <w:tab w:val="right" w:pos="9990"/>
      </w:tabs>
      <w:rPr>
        <w:rFonts w:ascii="Goudy Old Style" w:hAnsi="Goudy Old Style"/>
        <w:b/>
        <w:bCs/>
      </w:rPr>
    </w:pPr>
    <w:r>
      <w:rPr>
        <w:rFonts w:ascii="Goudy Old Style" w:hAnsi="Goudy Old Style"/>
        <w:b/>
        <w:bCs/>
      </w:rPr>
      <w:t xml:space="preserve">      </w:t>
    </w:r>
    <w:r>
      <w:rPr>
        <w:rFonts w:ascii="Goudy Old Style" w:hAnsi="Goudy Old Style"/>
        <w:b/>
        <w:bCs/>
      </w:rPr>
      <w:tab/>
      <w:t xml:space="preserve">  </w:t>
    </w:r>
  </w:p>
  <w:p w14:paraId="6DD2BEB2" w14:textId="77777777" w:rsidR="001E3685" w:rsidRDefault="001E3685" w:rsidP="001E3685">
    <w:pPr>
      <w:pStyle w:val="Header"/>
      <w:tabs>
        <w:tab w:val="clear" w:pos="9360"/>
        <w:tab w:val="right" w:pos="9990"/>
      </w:tabs>
      <w:rPr>
        <w:rFonts w:ascii="Goudy Old Style" w:hAnsi="Goudy Old Style"/>
        <w:b/>
        <w:bCs/>
      </w:rPr>
    </w:pPr>
  </w:p>
  <w:p w14:paraId="48EAA6CD" w14:textId="77777777" w:rsidR="001E3685" w:rsidRDefault="001E3685" w:rsidP="001E3685">
    <w:pPr>
      <w:pStyle w:val="Header"/>
      <w:tabs>
        <w:tab w:val="clear" w:pos="9360"/>
        <w:tab w:val="right" w:pos="9990"/>
      </w:tabs>
      <w:rPr>
        <w:rFonts w:ascii="Goudy Old Style" w:hAnsi="Goudy Old Style"/>
        <w:b/>
        <w:bCs/>
      </w:rPr>
    </w:pPr>
  </w:p>
  <w:p w14:paraId="6D0DF54A" w14:textId="77777777" w:rsidR="001E3685" w:rsidRDefault="001E3685" w:rsidP="001E3685">
    <w:pPr>
      <w:pStyle w:val="Header"/>
      <w:tabs>
        <w:tab w:val="clear" w:pos="9360"/>
        <w:tab w:val="right" w:pos="9990"/>
      </w:tabs>
      <w:rPr>
        <w:rFonts w:ascii="Goudy Old Style" w:hAnsi="Goudy Old Style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518D961" wp14:editId="25581517">
              <wp:simplePos x="0" y="0"/>
              <wp:positionH relativeFrom="margin">
                <wp:align>center</wp:align>
              </wp:positionH>
              <wp:positionV relativeFrom="paragraph">
                <wp:posOffset>148286</wp:posOffset>
              </wp:positionV>
              <wp:extent cx="6543923" cy="756920"/>
              <wp:effectExtent l="0" t="0" r="0" b="5080"/>
              <wp:wrapNone/>
              <wp:docPr id="1020264461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543923" cy="756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956B7F" w14:textId="77777777" w:rsidR="001E3685" w:rsidRPr="00276F51" w:rsidRDefault="004A6E49" w:rsidP="001E3685">
                          <w:pPr>
                            <w:pStyle w:val="Header"/>
                            <w:tabs>
                              <w:tab w:val="clear" w:pos="9360"/>
                              <w:tab w:val="right" w:pos="9990"/>
                            </w:tabs>
                            <w:jc w:val="center"/>
                            <w:rPr>
                              <w:rFonts w:ascii="Goudy Old Style" w:hAnsi="Goudy Old Style"/>
                              <w:sz w:val="24"/>
                              <w:szCs w:val="24"/>
                            </w:rPr>
                          </w:pPr>
                          <w:r w:rsidRPr="00276F51">
                            <w:rPr>
                              <w:rFonts w:ascii="Goudy Old Style" w:hAnsi="Goudy Old Style"/>
                              <w:sz w:val="24"/>
                              <w:szCs w:val="24"/>
                            </w:rPr>
                            <w:t>Republic of the Philippines</w:t>
                          </w:r>
                        </w:p>
                        <w:p w14:paraId="1C49CBEB" w14:textId="77777777" w:rsidR="001E3685" w:rsidRPr="00880322" w:rsidRDefault="001E3685" w:rsidP="001E3685">
                          <w:pPr>
                            <w:pStyle w:val="Header"/>
                            <w:tabs>
                              <w:tab w:val="clear" w:pos="9360"/>
                              <w:tab w:val="right" w:pos="9990"/>
                            </w:tabs>
                            <w:jc w:val="center"/>
                            <w:rPr>
                              <w:rFonts w:ascii="Goudy Old Style" w:hAnsi="Goudy Old Style"/>
                              <w:b/>
                              <w:bCs/>
                              <w:sz w:val="28"/>
                              <w:szCs w:val="28"/>
                            </w:rPr>
                          </w:pPr>
                          <w:r w:rsidRPr="00880322">
                            <w:rPr>
                              <w:rFonts w:ascii="Goudy Old Style" w:hAnsi="Goudy Old Style"/>
                              <w:b/>
                              <w:bCs/>
                              <w:sz w:val="28"/>
                              <w:szCs w:val="28"/>
                            </w:rPr>
                            <w:t>AGUSAN DEL SUR STATE COLLEGE OF AGRICULTURE AND TECHNOLOGY</w:t>
                          </w:r>
                        </w:p>
                        <w:p w14:paraId="5620B59C" w14:textId="77777777" w:rsidR="001E3685" w:rsidRPr="00BC6C27" w:rsidRDefault="001E3685" w:rsidP="001E3685">
                          <w:pPr>
                            <w:pStyle w:val="Header"/>
                            <w:tabs>
                              <w:tab w:val="clear" w:pos="9360"/>
                              <w:tab w:val="right" w:pos="9990"/>
                            </w:tabs>
                            <w:jc w:val="center"/>
                            <w:rPr>
                              <w:rFonts w:ascii="Goudy Old Style" w:hAnsi="Goudy Old Style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proofErr w:type="spellStart"/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24"/>
                              <w:szCs w:val="24"/>
                            </w:rPr>
                            <w:t>Bunawan</w:t>
                          </w:r>
                          <w:proofErr w:type="spellEnd"/>
                          <w:r w:rsidRPr="00BC6C27">
                            <w:rPr>
                              <w:rFonts w:ascii="Goudy Old Style" w:hAnsi="Goudy Old Style"/>
                              <w:color w:val="000000" w:themeColor="text1"/>
                              <w:sz w:val="24"/>
                              <w:szCs w:val="24"/>
                            </w:rPr>
                            <w:t>, Agusan del Sur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518D961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0;margin-top:11.7pt;width:515.25pt;height:59.6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" filled="f" stroked="f">
              <v:textbox>
                <w:txbxContent>
                  <w:p w14:paraId="41956B7F" w14:textId="77777777" w:rsidR="001E3685" w:rsidRPr="00276F51" w:rsidRDefault="004A6E49" w:rsidP="001E3685">
                    <w:pPr>
                      <w:pStyle w:val="Header"/>
                      <w:tabs>
                        <w:tab w:val="clear" w:pos="9360"/>
                        <w:tab w:val="right" w:pos="9990"/>
                      </w:tabs>
                      <w:jc w:val="center"/>
                      <w:rPr>
                        <w:rFonts w:ascii="Goudy Old Style" w:hAnsi="Goudy Old Style"/>
                        <w:sz w:val="24"/>
                        <w:szCs w:val="24"/>
                      </w:rPr>
                    </w:pPr>
                    <w:r w:rsidRPr="00276F51">
                      <w:rPr>
                        <w:rFonts w:ascii="Goudy Old Style" w:hAnsi="Goudy Old Style"/>
                        <w:sz w:val="24"/>
                        <w:szCs w:val="24"/>
                      </w:rPr>
                      <w:t>Republic of the Philippines</w:t>
                    </w:r>
                  </w:p>
                  <w:p w14:paraId="1C49CBEB" w14:textId="77777777" w:rsidR="001E3685" w:rsidRPr="00880322" w:rsidRDefault="001E3685" w:rsidP="001E3685">
                    <w:pPr>
                      <w:pStyle w:val="Header"/>
                      <w:tabs>
                        <w:tab w:val="clear" w:pos="9360"/>
                        <w:tab w:val="right" w:pos="9990"/>
                      </w:tabs>
                      <w:jc w:val="center"/>
                      <w:rPr>
                        <w:rFonts w:ascii="Goudy Old Style" w:hAnsi="Goudy Old Style"/>
                        <w:b/>
                        <w:bCs/>
                        <w:sz w:val="28"/>
                        <w:szCs w:val="28"/>
                      </w:rPr>
                    </w:pPr>
                    <w:r w:rsidRPr="00880322">
                      <w:rPr>
                        <w:rFonts w:ascii="Goudy Old Style" w:hAnsi="Goudy Old Style"/>
                        <w:b/>
                        <w:bCs/>
                        <w:sz w:val="28"/>
                        <w:szCs w:val="28"/>
                      </w:rPr>
                      <w:t>AGUSAN DEL SUR STATE COLLEGE OF AGRICULTURE AND TECHNOLOGY</w:t>
                    </w:r>
                  </w:p>
                  <w:p w14:paraId="5620B59C" w14:textId="77777777" w:rsidR="001E3685" w:rsidRPr="00BC6C27" w:rsidRDefault="001E3685" w:rsidP="001E3685">
                    <w:pPr>
                      <w:pStyle w:val="Header"/>
                      <w:tabs>
                        <w:tab w:val="clear" w:pos="9360"/>
                        <w:tab w:val="right" w:pos="9990"/>
                      </w:tabs>
                      <w:jc w:val="center"/>
                      <w:rPr>
                        <w:rFonts w:ascii="Goudy Old Style" w:hAnsi="Goudy Old Style"/>
                        <w:b/>
                        <w:bCs/>
                        <w:sz w:val="24"/>
                        <w:szCs w:val="24"/>
                      </w:rPr>
                    </w:pPr>
                    <w:proofErr w:type="spellStart"/>
                    <w:r w:rsidRPr="00BC6C27">
                      <w:rPr>
                        <w:rFonts w:ascii="Goudy Old Style" w:hAnsi="Goudy Old Style"/>
                        <w:color w:val="000000" w:themeColor="text1"/>
                        <w:sz w:val="24"/>
                        <w:szCs w:val="24"/>
                      </w:rPr>
                      <w:t>Bunawan</w:t>
                    </w:r>
                    <w:proofErr w:type="spellEnd"/>
                    <w:r w:rsidRPr="00BC6C27">
                      <w:rPr>
                        <w:rFonts w:ascii="Goudy Old Style" w:hAnsi="Goudy Old Style"/>
                        <w:color w:val="000000" w:themeColor="text1"/>
                        <w:sz w:val="24"/>
                        <w:szCs w:val="24"/>
                      </w:rPr>
                      <w:t>, Agusan del Sur</w:t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4B880A86" w14:textId="77777777" w:rsidR="001E3685" w:rsidRDefault="001E3685" w:rsidP="001E3685">
    <w:pPr>
      <w:pStyle w:val="Header"/>
      <w:tabs>
        <w:tab w:val="clear" w:pos="9360"/>
        <w:tab w:val="right" w:pos="9990"/>
      </w:tabs>
      <w:rPr>
        <w:rFonts w:ascii="Goudy Old Style" w:hAnsi="Goudy Old Style"/>
        <w:sz w:val="20"/>
        <w:szCs w:val="20"/>
      </w:rPr>
    </w:pPr>
  </w:p>
  <w:p w14:paraId="3D088D39" w14:textId="77777777" w:rsidR="001E3685" w:rsidRDefault="001E3685" w:rsidP="001E3685">
    <w:pPr>
      <w:pStyle w:val="Header"/>
      <w:ind w:firstLineChars="150" w:firstLine="300"/>
      <w:rPr>
        <w:rFonts w:ascii="Goudy Old Style" w:hAnsi="Goudy Old Style"/>
        <w:sz w:val="20"/>
        <w:szCs w:val="20"/>
      </w:rPr>
    </w:pPr>
  </w:p>
  <w:p w14:paraId="0C1E95AF" w14:textId="77777777" w:rsidR="001E3685" w:rsidRDefault="001E3685" w:rsidP="001E3685">
    <w:pPr>
      <w:pStyle w:val="Header"/>
      <w:rPr>
        <w:rFonts w:ascii="Goudy Old Style" w:hAnsi="Goudy Old Style"/>
        <w:sz w:val="20"/>
        <w:szCs w:val="20"/>
      </w:rPr>
    </w:pPr>
  </w:p>
  <w:p w14:paraId="0C61031D" w14:textId="77777777" w:rsidR="001E3685" w:rsidRDefault="001E3685" w:rsidP="001E3685">
    <w:pPr>
      <w:pStyle w:val="Header"/>
      <w:ind w:firstLineChars="150" w:firstLine="300"/>
      <w:rPr>
        <w:rFonts w:ascii="Goudy Old Style" w:hAnsi="Goudy Old Style"/>
        <w:sz w:val="20"/>
        <w:szCs w:val="20"/>
      </w:rPr>
    </w:pPr>
  </w:p>
  <w:p w14:paraId="00C12D48" w14:textId="77777777" w:rsidR="00ED516C" w:rsidRDefault="003366C0" w:rsidP="004A6E49">
    <w:pPr>
      <w:pStyle w:val="Header"/>
      <w:tabs>
        <w:tab w:val="clear" w:pos="9360"/>
        <w:tab w:val="right" w:pos="9990"/>
      </w:tabs>
      <w:ind w:left="-450" w:right="-423"/>
      <w:rPr>
        <w:rFonts w:ascii="Goudy Old Style" w:hAnsi="Goudy Old Style"/>
        <w:sz w:val="20"/>
        <w:szCs w:val="20"/>
        <w:u w:val="thick"/>
      </w:rPr>
    </w:pPr>
    <w:r>
      <w:rPr>
        <w:noProof/>
        <w:lang w:val="en-US"/>
      </w:rPr>
      <mc:AlternateContent>
        <mc:Choice Requires="wps">
          <w:drawing>
            <wp:anchor distT="45720" distB="45720" distL="114300" distR="114300" simplePos="0" relativeHeight="251671552" behindDoc="1" locked="0" layoutInCell="1" allowOverlap="1" wp14:anchorId="3F2DDC54" wp14:editId="5D6A49F5">
              <wp:simplePos x="0" y="0"/>
              <wp:positionH relativeFrom="column">
                <wp:posOffset>-381000</wp:posOffset>
              </wp:positionH>
              <wp:positionV relativeFrom="paragraph">
                <wp:posOffset>127635</wp:posOffset>
              </wp:positionV>
              <wp:extent cx="4352925" cy="296545"/>
              <wp:effectExtent l="0" t="0" r="0" b="8255"/>
              <wp:wrapNone/>
              <wp:docPr id="124969119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52925" cy="2965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F50E17" w14:textId="77777777" w:rsidR="00036434" w:rsidRPr="00036434" w:rsidRDefault="00036434" w:rsidP="00036434">
                          <w:pPr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 w:rsidRPr="00036434"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 xml:space="preserve">Office of the College </w:t>
                          </w:r>
                          <w:r w:rsidR="003366C0"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 xml:space="preserve">of </w:t>
                          </w:r>
                          <w:r w:rsidR="00D94AAC"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Computing and</w:t>
                          </w:r>
                          <w:r w:rsidR="003366C0"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 xml:space="preserve"> </w:t>
                          </w:r>
                          <w:r w:rsidR="00D94AAC"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  <w:t>Information Sciences</w:t>
                          </w:r>
                        </w:p>
                        <w:p w14:paraId="392A44AC" w14:textId="77777777" w:rsidR="00036434" w:rsidRPr="00036434" w:rsidRDefault="00036434" w:rsidP="00036434">
                          <w:pPr>
                            <w:rPr>
                              <w:rFonts w:ascii="Goudy Old Style" w:hAnsi="Goudy Old Style" w:cs="Times New Roman"/>
                              <w:b/>
                              <w:bCs/>
                              <w:i/>
                              <w:iCs/>
                              <w:sz w:val="24"/>
                              <w:szCs w:val="24"/>
                            </w:rPr>
                          </w:pPr>
                        </w:p>
                        <w:p w14:paraId="25995CCB" w14:textId="77777777" w:rsidR="00036434" w:rsidRPr="00036434" w:rsidRDefault="00036434" w:rsidP="00036434">
                          <w:pPr>
                            <w:rPr>
                              <w:rFonts w:ascii="Goudy Old Style" w:hAnsi="Goudy Old Style"/>
                              <w:color w:val="00B0F0"/>
                              <w:sz w:val="24"/>
                              <w:szCs w:val="24"/>
                            </w:rPr>
                          </w:pPr>
                        </w:p>
                        <w:p w14:paraId="07899737" w14:textId="77777777" w:rsidR="00036434" w:rsidRDefault="00036434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2DDC54" id="Text Box 3" o:spid="_x0000_s1027" type="#_x0000_t202" style="position:absolute;left:0;text-align:left;margin-left:-30pt;margin-top:10.05pt;width:342.75pt;height:23.3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" filled="f" stroked="f">
              <v:textbox>
                <w:txbxContent>
                  <w:p w14:paraId="29F50E17" w14:textId="77777777" w:rsidR="00036434" w:rsidRPr="00036434" w:rsidRDefault="00036434" w:rsidP="00036434">
                    <w:pPr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</w:pPr>
                    <w:r w:rsidRPr="00036434"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  <w:t xml:space="preserve">Office of the College </w:t>
                    </w:r>
                    <w:r w:rsidR="003366C0"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  <w:t xml:space="preserve">of </w:t>
                    </w:r>
                    <w:r w:rsidR="00D94AAC"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  <w:t>Computing and</w:t>
                    </w:r>
                    <w:r w:rsidR="003366C0"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  <w:t xml:space="preserve"> </w:t>
                    </w:r>
                    <w:r w:rsidR="00D94AAC"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  <w:t>Information Sciences</w:t>
                    </w:r>
                  </w:p>
                  <w:p w14:paraId="392A44AC" w14:textId="77777777" w:rsidR="00036434" w:rsidRPr="00036434" w:rsidRDefault="00036434" w:rsidP="00036434">
                    <w:pPr>
                      <w:rPr>
                        <w:rFonts w:ascii="Goudy Old Style" w:hAnsi="Goudy Old Style" w:cs="Times New Roman"/>
                        <w:b/>
                        <w:bCs/>
                        <w:i/>
                        <w:iCs/>
                        <w:sz w:val="24"/>
                        <w:szCs w:val="24"/>
                      </w:rPr>
                    </w:pPr>
                  </w:p>
                  <w:p w14:paraId="25995CCB" w14:textId="77777777" w:rsidR="00036434" w:rsidRPr="00036434" w:rsidRDefault="00036434" w:rsidP="00036434">
                    <w:pPr>
                      <w:rPr>
                        <w:rFonts w:ascii="Goudy Old Style" w:hAnsi="Goudy Old Style"/>
                        <w:color w:val="00B0F0"/>
                        <w:sz w:val="24"/>
                        <w:szCs w:val="24"/>
                      </w:rPr>
                    </w:pPr>
                  </w:p>
                  <w:p w14:paraId="07899737" w14:textId="77777777" w:rsidR="00036434" w:rsidRDefault="00036434"/>
                </w:txbxContent>
              </v:textbox>
            </v:shape>
          </w:pict>
        </mc:Fallback>
      </mc:AlternateContent>
    </w:r>
    <w:r w:rsidR="001E3685">
      <w:rPr>
        <w:rFonts w:ascii="Goudy Old Style" w:hAnsi="Goudy Old Style"/>
        <w:sz w:val="20"/>
        <w:szCs w:val="20"/>
        <w:u w:val="thick"/>
      </w:rPr>
      <w:tab/>
    </w:r>
    <w:r w:rsidR="001E3685">
      <w:rPr>
        <w:rFonts w:ascii="Goudy Old Style" w:hAnsi="Goudy Old Style"/>
        <w:sz w:val="20"/>
        <w:szCs w:val="20"/>
        <w:u w:val="thick"/>
      </w:rPr>
      <w:tab/>
    </w:r>
    <w:bookmarkEnd w:id="0"/>
    <w:bookmarkEnd w:id="1"/>
  </w:p>
  <w:p w14:paraId="0DF2CA0C" w14:textId="77777777" w:rsidR="00ED516C" w:rsidRDefault="00ED516C" w:rsidP="008E183C">
    <w:pPr>
      <w:pStyle w:val="Header"/>
      <w:tabs>
        <w:tab w:val="clear" w:pos="9360"/>
        <w:tab w:val="right" w:pos="9990"/>
      </w:tabs>
      <w:ind w:left="-450" w:right="-423"/>
      <w:rPr>
        <w:rFonts w:ascii="Goudy Old Style" w:hAnsi="Goudy Old Style"/>
        <w:sz w:val="20"/>
        <w:szCs w:val="20"/>
        <w:u w:val="thick"/>
      </w:rPr>
    </w:pPr>
  </w:p>
  <w:p w14:paraId="363DEC41" w14:textId="77777777" w:rsidR="00036434" w:rsidRPr="008E183C" w:rsidRDefault="00036434" w:rsidP="008E183C">
    <w:pPr>
      <w:pStyle w:val="Header"/>
      <w:tabs>
        <w:tab w:val="clear" w:pos="9360"/>
        <w:tab w:val="right" w:pos="9990"/>
      </w:tabs>
      <w:ind w:left="-450" w:right="-423"/>
      <w:rPr>
        <w:rFonts w:ascii="Goudy Old Style" w:hAnsi="Goudy Old Style"/>
        <w:sz w:val="20"/>
        <w:szCs w:val="20"/>
        <w:u w:val="thick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336F5E"/>
    <w:multiLevelType w:val="hybridMultilevel"/>
    <w:tmpl w:val="851E63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845A00"/>
    <w:multiLevelType w:val="hybridMultilevel"/>
    <w:tmpl w:val="8A14812C"/>
    <w:lvl w:ilvl="0" w:tplc="3409000F">
      <w:start w:val="1"/>
      <w:numFmt w:val="decimal"/>
      <w:lvlText w:val="%1."/>
      <w:lvlJc w:val="left"/>
      <w:pPr>
        <w:ind w:left="360" w:hanging="360"/>
      </w:pPr>
    </w:lvl>
    <w:lvl w:ilvl="1" w:tplc="34090019" w:tentative="1">
      <w:start w:val="1"/>
      <w:numFmt w:val="lowerLetter"/>
      <w:lvlText w:val="%2."/>
      <w:lvlJc w:val="left"/>
      <w:pPr>
        <w:ind w:left="1080" w:hanging="360"/>
      </w:pPr>
    </w:lvl>
    <w:lvl w:ilvl="2" w:tplc="3409001B" w:tentative="1">
      <w:start w:val="1"/>
      <w:numFmt w:val="lowerRoman"/>
      <w:lvlText w:val="%3."/>
      <w:lvlJc w:val="right"/>
      <w:pPr>
        <w:ind w:left="1800" w:hanging="180"/>
      </w:pPr>
    </w:lvl>
    <w:lvl w:ilvl="3" w:tplc="3409000F" w:tentative="1">
      <w:start w:val="1"/>
      <w:numFmt w:val="decimal"/>
      <w:lvlText w:val="%4."/>
      <w:lvlJc w:val="left"/>
      <w:pPr>
        <w:ind w:left="2520" w:hanging="360"/>
      </w:pPr>
    </w:lvl>
    <w:lvl w:ilvl="4" w:tplc="34090019" w:tentative="1">
      <w:start w:val="1"/>
      <w:numFmt w:val="lowerLetter"/>
      <w:lvlText w:val="%5."/>
      <w:lvlJc w:val="left"/>
      <w:pPr>
        <w:ind w:left="3240" w:hanging="360"/>
      </w:pPr>
    </w:lvl>
    <w:lvl w:ilvl="5" w:tplc="3409001B" w:tentative="1">
      <w:start w:val="1"/>
      <w:numFmt w:val="lowerRoman"/>
      <w:lvlText w:val="%6."/>
      <w:lvlJc w:val="right"/>
      <w:pPr>
        <w:ind w:left="3960" w:hanging="180"/>
      </w:pPr>
    </w:lvl>
    <w:lvl w:ilvl="6" w:tplc="3409000F" w:tentative="1">
      <w:start w:val="1"/>
      <w:numFmt w:val="decimal"/>
      <w:lvlText w:val="%7."/>
      <w:lvlJc w:val="left"/>
      <w:pPr>
        <w:ind w:left="4680" w:hanging="360"/>
      </w:pPr>
    </w:lvl>
    <w:lvl w:ilvl="7" w:tplc="34090019" w:tentative="1">
      <w:start w:val="1"/>
      <w:numFmt w:val="lowerLetter"/>
      <w:lvlText w:val="%8."/>
      <w:lvlJc w:val="left"/>
      <w:pPr>
        <w:ind w:left="5400" w:hanging="360"/>
      </w:pPr>
    </w:lvl>
    <w:lvl w:ilvl="8" w:tplc="3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84F17B3"/>
    <w:multiLevelType w:val="hybridMultilevel"/>
    <w:tmpl w:val="3214B12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CD74A53"/>
    <w:multiLevelType w:val="hybridMultilevel"/>
    <w:tmpl w:val="0E0C4D20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4E7524"/>
    <w:multiLevelType w:val="hybridMultilevel"/>
    <w:tmpl w:val="DDA82E6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3492223">
    <w:abstractNumId w:val="4"/>
  </w:num>
  <w:num w:numId="2" w16cid:durableId="1515921875">
    <w:abstractNumId w:val="2"/>
  </w:num>
  <w:num w:numId="3" w16cid:durableId="1229415728">
    <w:abstractNumId w:val="3"/>
  </w:num>
  <w:num w:numId="4" w16cid:durableId="1310473257">
    <w:abstractNumId w:val="1"/>
  </w:num>
  <w:num w:numId="5" w16cid:durableId="1991861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70E8"/>
    <w:rsid w:val="0000399A"/>
    <w:rsid w:val="00022AAB"/>
    <w:rsid w:val="000246D7"/>
    <w:rsid w:val="00033FEC"/>
    <w:rsid w:val="00036434"/>
    <w:rsid w:val="00053B5C"/>
    <w:rsid w:val="000570E8"/>
    <w:rsid w:val="000655B0"/>
    <w:rsid w:val="0007381B"/>
    <w:rsid w:val="00077642"/>
    <w:rsid w:val="0008133B"/>
    <w:rsid w:val="00084181"/>
    <w:rsid w:val="000968E9"/>
    <w:rsid w:val="000B23AF"/>
    <w:rsid w:val="000C7147"/>
    <w:rsid w:val="000D2D02"/>
    <w:rsid w:val="000D50E1"/>
    <w:rsid w:val="00116757"/>
    <w:rsid w:val="00131315"/>
    <w:rsid w:val="00136821"/>
    <w:rsid w:val="00194B17"/>
    <w:rsid w:val="001B034F"/>
    <w:rsid w:val="001C13F0"/>
    <w:rsid w:val="001C676D"/>
    <w:rsid w:val="001E3685"/>
    <w:rsid w:val="001F2B4F"/>
    <w:rsid w:val="001F36E7"/>
    <w:rsid w:val="00232737"/>
    <w:rsid w:val="00250253"/>
    <w:rsid w:val="002D18B4"/>
    <w:rsid w:val="00331421"/>
    <w:rsid w:val="003366C0"/>
    <w:rsid w:val="0034153E"/>
    <w:rsid w:val="00362A31"/>
    <w:rsid w:val="003930AD"/>
    <w:rsid w:val="00393EB4"/>
    <w:rsid w:val="003A1BE1"/>
    <w:rsid w:val="003F736D"/>
    <w:rsid w:val="0042441A"/>
    <w:rsid w:val="0043551D"/>
    <w:rsid w:val="00476EAB"/>
    <w:rsid w:val="00480351"/>
    <w:rsid w:val="0049480D"/>
    <w:rsid w:val="004A18C5"/>
    <w:rsid w:val="004A6E49"/>
    <w:rsid w:val="004B343B"/>
    <w:rsid w:val="004C6C48"/>
    <w:rsid w:val="004D5D8D"/>
    <w:rsid w:val="004E004A"/>
    <w:rsid w:val="00520B4B"/>
    <w:rsid w:val="00524276"/>
    <w:rsid w:val="005468A6"/>
    <w:rsid w:val="00572D44"/>
    <w:rsid w:val="005B1279"/>
    <w:rsid w:val="005B4787"/>
    <w:rsid w:val="005E3429"/>
    <w:rsid w:val="00621A52"/>
    <w:rsid w:val="00655CEF"/>
    <w:rsid w:val="00683B8E"/>
    <w:rsid w:val="006D5B59"/>
    <w:rsid w:val="00710129"/>
    <w:rsid w:val="007260DA"/>
    <w:rsid w:val="007A6C44"/>
    <w:rsid w:val="007B3E02"/>
    <w:rsid w:val="007D2958"/>
    <w:rsid w:val="007F00CD"/>
    <w:rsid w:val="00800FCA"/>
    <w:rsid w:val="00802906"/>
    <w:rsid w:val="00824EB0"/>
    <w:rsid w:val="00833700"/>
    <w:rsid w:val="008426B2"/>
    <w:rsid w:val="00857F96"/>
    <w:rsid w:val="00861AD1"/>
    <w:rsid w:val="00880322"/>
    <w:rsid w:val="00895941"/>
    <w:rsid w:val="008B24B5"/>
    <w:rsid w:val="008C2B10"/>
    <w:rsid w:val="008C6548"/>
    <w:rsid w:val="008E183C"/>
    <w:rsid w:val="00900BAB"/>
    <w:rsid w:val="00980664"/>
    <w:rsid w:val="00990CEE"/>
    <w:rsid w:val="009D1A68"/>
    <w:rsid w:val="009D645A"/>
    <w:rsid w:val="009E7F49"/>
    <w:rsid w:val="00A21EC3"/>
    <w:rsid w:val="00A24666"/>
    <w:rsid w:val="00A63E83"/>
    <w:rsid w:val="00A8364C"/>
    <w:rsid w:val="00AA01DE"/>
    <w:rsid w:val="00AB51B9"/>
    <w:rsid w:val="00AE384B"/>
    <w:rsid w:val="00AF31AD"/>
    <w:rsid w:val="00AF47A6"/>
    <w:rsid w:val="00AF4FD3"/>
    <w:rsid w:val="00B144E1"/>
    <w:rsid w:val="00B40161"/>
    <w:rsid w:val="00B4242D"/>
    <w:rsid w:val="00B46127"/>
    <w:rsid w:val="00B95AA6"/>
    <w:rsid w:val="00B977C7"/>
    <w:rsid w:val="00BB17AD"/>
    <w:rsid w:val="00BF2426"/>
    <w:rsid w:val="00C100C4"/>
    <w:rsid w:val="00C260E6"/>
    <w:rsid w:val="00C32AEB"/>
    <w:rsid w:val="00D605BF"/>
    <w:rsid w:val="00D74341"/>
    <w:rsid w:val="00D76FCC"/>
    <w:rsid w:val="00D8304F"/>
    <w:rsid w:val="00D83F90"/>
    <w:rsid w:val="00D94AAC"/>
    <w:rsid w:val="00DF17AF"/>
    <w:rsid w:val="00E149A6"/>
    <w:rsid w:val="00E258E4"/>
    <w:rsid w:val="00E85CD9"/>
    <w:rsid w:val="00E942E8"/>
    <w:rsid w:val="00EA722B"/>
    <w:rsid w:val="00EB71C9"/>
    <w:rsid w:val="00EC5CFB"/>
    <w:rsid w:val="00ED2289"/>
    <w:rsid w:val="00ED516C"/>
    <w:rsid w:val="00F906C2"/>
    <w:rsid w:val="00F955B1"/>
    <w:rsid w:val="00FC3C0F"/>
    <w:rsid w:val="00FE2E40"/>
    <w:rsid w:val="00FF6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3E78D"/>
  <w15:docId w15:val="{F46E2DCF-FD06-4CB3-9DD0-5A73C7DF3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PH" w:eastAsia="en-PH" w:bidi="ar-SA"/>
      </w:rPr>
    </w:rPrDefault>
    <w:pPrDefault>
      <w:pPr>
        <w:spacing w:after="160" w:line="25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6C0"/>
    <w:pPr>
      <w:spacing w:line="259" w:lineRule="auto"/>
    </w:pPr>
    <w:rPr>
      <w:rFonts w:asciiTheme="minorHAnsi" w:eastAsiaTheme="minorHAnsi" w:hAnsiTheme="minorHAnsi" w:cstheme="minorBidi"/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800080" w:themeColor="followedHyperlink"/>
      <w:u w:val="single"/>
    </w:rPr>
  </w:style>
  <w:style w:type="paragraph" w:customStyle="1" w:styleId="msonormal0">
    <w:name w:val="msonormal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qFormat/>
    <w:locked/>
    <w:rPr>
      <w:lang w:val="en-PH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Pr>
      <w:lang w:val="en-PH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ascii="Tahoma" w:hAnsi="Tahoma" w:cs="Tahoma" w:hint="default"/>
      <w:sz w:val="16"/>
      <w:szCs w:val="16"/>
      <w:lang w:val="en-PH"/>
    </w:rPr>
  </w:style>
  <w:style w:type="character" w:customStyle="1" w:styleId="NoSpacingChar">
    <w:name w:val="No Spacing Char"/>
    <w:basedOn w:val="DefaultParagraphFont"/>
    <w:link w:val="NoSpacing"/>
    <w:uiPriority w:val="1"/>
    <w:locked/>
    <w:rPr>
      <w:lang w:val="en-PH"/>
    </w:rPr>
  </w:style>
  <w:style w:type="paragraph" w:styleId="NoSpacing">
    <w:name w:val="No Spacing"/>
    <w:link w:val="NoSpacingChar"/>
    <w:uiPriority w:val="1"/>
    <w:qFormat/>
  </w:style>
  <w:style w:type="paragraph" w:styleId="ListParagraph">
    <w:name w:val="List Paragraph"/>
    <w:basedOn w:val="Normal"/>
    <w:uiPriority w:val="34"/>
    <w:qFormat/>
    <w:pPr>
      <w:widowControl w:val="0"/>
      <w:spacing w:after="0" w:line="240" w:lineRule="auto"/>
      <w:ind w:left="720"/>
      <w:contextualSpacing/>
    </w:pPr>
    <w:rPr>
      <w:rFonts w:ascii="Times New Roman" w:eastAsia="SimSun" w:hAnsi="Times New Roman" w:cs="Times New Roman"/>
      <w:kern w:val="2"/>
      <w:sz w:val="24"/>
      <w:szCs w:val="20"/>
      <w:lang w:eastAsia="zh-CN"/>
    </w:rPr>
  </w:style>
  <w:style w:type="character" w:customStyle="1" w:styleId="textexposedshow">
    <w:name w:val="text_exposed_show"/>
    <w:basedOn w:val="DefaultParagraphFont"/>
  </w:style>
  <w:style w:type="character" w:customStyle="1" w:styleId="a">
    <w:name w:val="_"/>
    <w:basedOn w:val="DefaultParagraphFont"/>
  </w:style>
  <w:style w:type="character" w:customStyle="1" w:styleId="x4k7w5x">
    <w:name w:val="x4k7w5x"/>
    <w:basedOn w:val="DefaultParagraphFont"/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6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765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24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260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64248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40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609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43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301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101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2547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hyperlink" Target="mailto:op@asscat.edu.ph" TargetMode="External"/><Relationship Id="rId1" Type="http://schemas.openxmlformats.org/officeDocument/2006/relationships/hyperlink" Target="mailto:op@asscat.edu.ph" TargetMode="External"/><Relationship Id="rId6" Type="http://schemas.openxmlformats.org/officeDocument/2006/relationships/image" Target="media/image50.png"/><Relationship Id="rId5" Type="http://schemas.openxmlformats.org/officeDocument/2006/relationships/image" Target="media/image4.png"/><Relationship Id="rId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NEW-LETTER-HEAD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FdjjygkTrg/dY4LswdeWpt9Btw==">CgMxLjA4AHIhMXFTMDN5b3VNYXRITzN4UU1oY3dYYnk4VWx2WHc4Umdx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NEW-LETTER-HEAD</Template>
  <TotalTime>139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Ronalyn Goyo</cp:lastModifiedBy>
  <cp:revision>24</cp:revision>
  <cp:lastPrinted>2024-10-07T05:27:00Z</cp:lastPrinted>
  <dcterms:created xsi:type="dcterms:W3CDTF">2024-09-23T06:26:00Z</dcterms:created>
  <dcterms:modified xsi:type="dcterms:W3CDTF">2024-10-15T02:58:00Z</dcterms:modified>
</cp:coreProperties>
</file>